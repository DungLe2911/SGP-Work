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B136" w14:textId="67D417E0" w:rsidR="00736D95" w:rsidRDefault="00736D95" w:rsidP="00736D95">
      <w:pPr>
        <w:tabs>
          <w:tab w:val="left" w:pos="6300"/>
          <w:tab w:val="left" w:pos="12960"/>
        </w:tabs>
        <w:ind w:left="540"/>
        <w:rPr>
          <w:sz w:val="36"/>
          <w:szCs w:val="36"/>
        </w:rPr>
      </w:pPr>
      <w:proofErr w:type="gramStart"/>
      <w:r>
        <w:rPr>
          <w:sz w:val="36"/>
          <w:szCs w:val="36"/>
        </w:rPr>
        <w:t>Date:_</w:t>
      </w:r>
      <w:proofErr w:type="gramEnd"/>
      <w:r>
        <w:rPr>
          <w:sz w:val="36"/>
          <w:szCs w:val="36"/>
        </w:rPr>
        <w:t>__________</w:t>
      </w:r>
      <w:r w:rsidR="0009105A">
        <w:rPr>
          <w:sz w:val="36"/>
          <w:szCs w:val="36"/>
        </w:rPr>
        <w:t>_________</w:t>
      </w:r>
      <w:r>
        <w:rPr>
          <w:sz w:val="36"/>
          <w:szCs w:val="36"/>
        </w:rPr>
        <w:tab/>
        <w:t>Restroom Break</w:t>
      </w:r>
      <w:r>
        <w:rPr>
          <w:sz w:val="36"/>
          <w:szCs w:val="36"/>
        </w:rPr>
        <w:tab/>
        <w:t>1</w:t>
      </w:r>
      <w:r w:rsidRPr="00736D95">
        <w:rPr>
          <w:sz w:val="36"/>
          <w:szCs w:val="36"/>
          <w:vertAlign w:val="superscript"/>
        </w:rPr>
        <w:t>st</w:t>
      </w:r>
      <w:r>
        <w:rPr>
          <w:sz w:val="36"/>
          <w:szCs w:val="36"/>
        </w:rPr>
        <w:t xml:space="preserve"> Shift</w:t>
      </w:r>
    </w:p>
    <w:tbl>
      <w:tblPr>
        <w:tblStyle w:val="TableGrid"/>
        <w:tblW w:w="14735" w:type="dxa"/>
        <w:jc w:val="center"/>
        <w:tblLook w:val="04A0" w:firstRow="1" w:lastRow="0" w:firstColumn="1" w:lastColumn="0" w:noHBand="0" w:noVBand="1"/>
      </w:tblPr>
      <w:tblGrid>
        <w:gridCol w:w="1975"/>
        <w:gridCol w:w="1047"/>
        <w:gridCol w:w="1087"/>
        <w:gridCol w:w="1044"/>
        <w:gridCol w:w="1079"/>
        <w:gridCol w:w="1045"/>
        <w:gridCol w:w="1080"/>
        <w:gridCol w:w="1046"/>
        <w:gridCol w:w="1080"/>
        <w:gridCol w:w="1046"/>
        <w:gridCol w:w="1080"/>
        <w:gridCol w:w="1046"/>
        <w:gridCol w:w="1080"/>
      </w:tblGrid>
      <w:tr w:rsidR="00736D95" w14:paraId="1DB264B1" w14:textId="0140A396" w:rsidTr="00736D95">
        <w:trPr>
          <w:jc w:val="center"/>
        </w:trPr>
        <w:tc>
          <w:tcPr>
            <w:tcW w:w="1975" w:type="dxa"/>
            <w:vAlign w:val="center"/>
          </w:tcPr>
          <w:p w14:paraId="504B2065" w14:textId="0497043D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Name</w:t>
            </w:r>
          </w:p>
        </w:tc>
        <w:tc>
          <w:tcPr>
            <w:tcW w:w="1047" w:type="dxa"/>
            <w:vAlign w:val="center"/>
          </w:tcPr>
          <w:p w14:paraId="6D269DBA" w14:textId="44B55BB0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</w:t>
            </w:r>
          </w:p>
        </w:tc>
        <w:tc>
          <w:tcPr>
            <w:tcW w:w="1087" w:type="dxa"/>
            <w:vAlign w:val="center"/>
          </w:tcPr>
          <w:p w14:paraId="7D7DDD01" w14:textId="524FD7BD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Out</w:t>
            </w:r>
          </w:p>
        </w:tc>
        <w:tc>
          <w:tcPr>
            <w:tcW w:w="1044" w:type="dxa"/>
            <w:vAlign w:val="center"/>
          </w:tcPr>
          <w:p w14:paraId="60947A0E" w14:textId="69A7E185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</w:t>
            </w:r>
          </w:p>
        </w:tc>
        <w:tc>
          <w:tcPr>
            <w:tcW w:w="1079" w:type="dxa"/>
            <w:vAlign w:val="center"/>
          </w:tcPr>
          <w:p w14:paraId="3B1B4D51" w14:textId="68838A2C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Out</w:t>
            </w:r>
          </w:p>
        </w:tc>
        <w:tc>
          <w:tcPr>
            <w:tcW w:w="1045" w:type="dxa"/>
            <w:vAlign w:val="center"/>
          </w:tcPr>
          <w:p w14:paraId="2171FB4A" w14:textId="1958B88A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</w:t>
            </w:r>
          </w:p>
        </w:tc>
        <w:tc>
          <w:tcPr>
            <w:tcW w:w="1080" w:type="dxa"/>
            <w:vAlign w:val="center"/>
          </w:tcPr>
          <w:p w14:paraId="2CC1F7B6" w14:textId="7BAC57F4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Out</w:t>
            </w:r>
          </w:p>
        </w:tc>
        <w:tc>
          <w:tcPr>
            <w:tcW w:w="1046" w:type="dxa"/>
            <w:vAlign w:val="center"/>
          </w:tcPr>
          <w:p w14:paraId="2848D2F1" w14:textId="1DB712F8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</w:t>
            </w:r>
          </w:p>
        </w:tc>
        <w:tc>
          <w:tcPr>
            <w:tcW w:w="1080" w:type="dxa"/>
            <w:vAlign w:val="center"/>
          </w:tcPr>
          <w:p w14:paraId="0CD12884" w14:textId="135F7A28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Out</w:t>
            </w:r>
          </w:p>
        </w:tc>
        <w:tc>
          <w:tcPr>
            <w:tcW w:w="1046" w:type="dxa"/>
            <w:vAlign w:val="center"/>
          </w:tcPr>
          <w:p w14:paraId="4F0C15F0" w14:textId="50DDFDA3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</w:t>
            </w:r>
          </w:p>
        </w:tc>
        <w:tc>
          <w:tcPr>
            <w:tcW w:w="1080" w:type="dxa"/>
            <w:vAlign w:val="center"/>
          </w:tcPr>
          <w:p w14:paraId="61A214C1" w14:textId="6F583D63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Out</w:t>
            </w:r>
          </w:p>
        </w:tc>
        <w:tc>
          <w:tcPr>
            <w:tcW w:w="1046" w:type="dxa"/>
            <w:vAlign w:val="center"/>
          </w:tcPr>
          <w:p w14:paraId="6E742569" w14:textId="273803BD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</w:t>
            </w:r>
          </w:p>
        </w:tc>
        <w:tc>
          <w:tcPr>
            <w:tcW w:w="1080" w:type="dxa"/>
            <w:vAlign w:val="center"/>
          </w:tcPr>
          <w:p w14:paraId="27D050AA" w14:textId="2AF43E68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Out</w:t>
            </w:r>
          </w:p>
        </w:tc>
      </w:tr>
      <w:tr w:rsidR="00736D95" w14:paraId="0956388D" w14:textId="7DB352D0" w:rsidTr="00736D95">
        <w:trPr>
          <w:jc w:val="center"/>
        </w:trPr>
        <w:tc>
          <w:tcPr>
            <w:tcW w:w="1975" w:type="dxa"/>
            <w:vAlign w:val="center"/>
          </w:tcPr>
          <w:p w14:paraId="5FCD9F3C" w14:textId="09C85853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Dolores</w:t>
            </w:r>
          </w:p>
        </w:tc>
        <w:tc>
          <w:tcPr>
            <w:tcW w:w="1047" w:type="dxa"/>
            <w:vAlign w:val="center"/>
          </w:tcPr>
          <w:p w14:paraId="6E629ED4" w14:textId="22D00D0F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587429A5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7B6E77E1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57F9E3E1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28A8135E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2FBD4D0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22201D56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51223B0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63F000A9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6A8A7CD6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491A61E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637CDEB9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736D95" w14:paraId="7DDFC7ED" w14:textId="487949AE" w:rsidTr="00736D95">
        <w:trPr>
          <w:jc w:val="center"/>
        </w:trPr>
        <w:tc>
          <w:tcPr>
            <w:tcW w:w="1975" w:type="dxa"/>
            <w:vAlign w:val="center"/>
          </w:tcPr>
          <w:p w14:paraId="4BC434F1" w14:textId="30FC2A4F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Almer</w:t>
            </w:r>
          </w:p>
        </w:tc>
        <w:tc>
          <w:tcPr>
            <w:tcW w:w="1047" w:type="dxa"/>
            <w:vAlign w:val="center"/>
          </w:tcPr>
          <w:p w14:paraId="412FD279" w14:textId="2291BE22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62AA4C63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3A416967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7A755C6C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03678A6F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363666B8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600F62A1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947A6C2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5CD54C5F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0F446DCB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6A845C98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700C7651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736D95" w14:paraId="55A89317" w14:textId="77777777" w:rsidTr="00736D95">
        <w:trPr>
          <w:jc w:val="center"/>
        </w:trPr>
        <w:tc>
          <w:tcPr>
            <w:tcW w:w="1975" w:type="dxa"/>
            <w:vAlign w:val="center"/>
          </w:tcPr>
          <w:p w14:paraId="3FBECEA5" w14:textId="5264B475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Benita</w:t>
            </w:r>
          </w:p>
        </w:tc>
        <w:tc>
          <w:tcPr>
            <w:tcW w:w="1047" w:type="dxa"/>
            <w:vAlign w:val="center"/>
          </w:tcPr>
          <w:p w14:paraId="160A66B6" w14:textId="4C37F558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281314A2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7F0B4D62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6FA4B431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1CA1A4E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0040EBF2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55A86034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377F9B10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356C7374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1C95FD4A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4122B2AF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6B2DC341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736D95" w14:paraId="616DC5A5" w14:textId="77777777" w:rsidTr="00736D95">
        <w:trPr>
          <w:jc w:val="center"/>
        </w:trPr>
        <w:tc>
          <w:tcPr>
            <w:tcW w:w="1975" w:type="dxa"/>
            <w:vAlign w:val="center"/>
          </w:tcPr>
          <w:p w14:paraId="5EE31405" w14:textId="2FBC2DA1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Vanessa</w:t>
            </w:r>
          </w:p>
        </w:tc>
        <w:tc>
          <w:tcPr>
            <w:tcW w:w="1047" w:type="dxa"/>
            <w:vAlign w:val="center"/>
          </w:tcPr>
          <w:p w14:paraId="4883F016" w14:textId="19CC0664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089E67E5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40045EE2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02B8E1C4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09B9D1A1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38ABD486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3304EAA5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EAA7B8E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4D52D897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7E4C092B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4608C18A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8F59BFB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736D95" w14:paraId="5CF50EDF" w14:textId="77777777" w:rsidTr="00736D95">
        <w:trPr>
          <w:jc w:val="center"/>
        </w:trPr>
        <w:tc>
          <w:tcPr>
            <w:tcW w:w="1975" w:type="dxa"/>
            <w:vAlign w:val="center"/>
          </w:tcPr>
          <w:p w14:paraId="464C8B8E" w14:textId="3626866F" w:rsidR="00736D95" w:rsidRDefault="00D1540C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Hannah</w:t>
            </w:r>
          </w:p>
        </w:tc>
        <w:tc>
          <w:tcPr>
            <w:tcW w:w="1047" w:type="dxa"/>
            <w:vAlign w:val="center"/>
          </w:tcPr>
          <w:p w14:paraId="0192A021" w14:textId="431DE080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7115C7C9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6B9E53E4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34055088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4AEF513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A0C7736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2B463B98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068FC0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169A63A7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3BEDCAD8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2C8B9DC2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032FD46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736D95" w14:paraId="348252CC" w14:textId="77777777" w:rsidTr="00736D95">
        <w:trPr>
          <w:jc w:val="center"/>
        </w:trPr>
        <w:tc>
          <w:tcPr>
            <w:tcW w:w="1975" w:type="dxa"/>
            <w:vAlign w:val="center"/>
          </w:tcPr>
          <w:p w14:paraId="752DB7B0" w14:textId="53DB8E8C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Elizabeth</w:t>
            </w:r>
          </w:p>
        </w:tc>
        <w:tc>
          <w:tcPr>
            <w:tcW w:w="1047" w:type="dxa"/>
            <w:vAlign w:val="center"/>
          </w:tcPr>
          <w:p w14:paraId="75ECCFAC" w14:textId="6C3A74DA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18E7F9B0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1662A6B0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61A167EE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081D05EF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C794796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33BC3450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62FAD57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7E19B8FF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3BDAF909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5A90A569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7A26907F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736D95" w14:paraId="752961D6" w14:textId="77777777" w:rsidTr="00736D95">
        <w:trPr>
          <w:jc w:val="center"/>
        </w:trPr>
        <w:tc>
          <w:tcPr>
            <w:tcW w:w="1975" w:type="dxa"/>
            <w:vAlign w:val="center"/>
          </w:tcPr>
          <w:p w14:paraId="3270A0A8" w14:textId="6E9A219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Jessica E</w:t>
            </w:r>
            <w:r w:rsidR="00BE1067">
              <w:rPr>
                <w:sz w:val="36"/>
                <w:szCs w:val="36"/>
              </w:rPr>
              <w:t>.</w:t>
            </w:r>
          </w:p>
        </w:tc>
        <w:tc>
          <w:tcPr>
            <w:tcW w:w="1047" w:type="dxa"/>
            <w:vAlign w:val="center"/>
          </w:tcPr>
          <w:p w14:paraId="25D01C02" w14:textId="19A1ADAF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3BCF3D70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1874BAD2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512FC88E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312DC741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441D005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2BD62DA1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2A13CD9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0EA835F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662BE6A0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3D3B7F69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2E93BF94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736D95" w14:paraId="171D095F" w14:textId="77777777" w:rsidTr="00736D95">
        <w:trPr>
          <w:jc w:val="center"/>
        </w:trPr>
        <w:tc>
          <w:tcPr>
            <w:tcW w:w="1975" w:type="dxa"/>
            <w:vAlign w:val="center"/>
          </w:tcPr>
          <w:p w14:paraId="65027ADB" w14:textId="05E68A5E" w:rsidR="00736D95" w:rsidRDefault="00EC1CBC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Juana</w:t>
            </w:r>
          </w:p>
        </w:tc>
        <w:tc>
          <w:tcPr>
            <w:tcW w:w="1047" w:type="dxa"/>
            <w:vAlign w:val="center"/>
          </w:tcPr>
          <w:p w14:paraId="2B3012D4" w14:textId="6A90C7FF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6E4F1EB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6C5B1CB0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7E6878A8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08E9B474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08BC7D84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4227ED58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10C9323F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1199563C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28DE9E1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59522B69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05850B5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736D95" w14:paraId="2B7870A3" w14:textId="77777777" w:rsidTr="00736D95">
        <w:trPr>
          <w:jc w:val="center"/>
        </w:trPr>
        <w:tc>
          <w:tcPr>
            <w:tcW w:w="1975" w:type="dxa"/>
            <w:vAlign w:val="center"/>
          </w:tcPr>
          <w:p w14:paraId="5A1A487C" w14:textId="14697189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Tina</w:t>
            </w:r>
          </w:p>
        </w:tc>
        <w:tc>
          <w:tcPr>
            <w:tcW w:w="1047" w:type="dxa"/>
            <w:vAlign w:val="center"/>
          </w:tcPr>
          <w:p w14:paraId="3D5BAA11" w14:textId="4F556F08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00983309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69EA801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6441B9F1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48873CF3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073A0D6C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5921A53A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7ACC765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10E5B4E4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7593FE8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15F58026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0641F59E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736D95" w14:paraId="5EED33E0" w14:textId="77777777" w:rsidTr="00736D95">
        <w:trPr>
          <w:jc w:val="center"/>
        </w:trPr>
        <w:tc>
          <w:tcPr>
            <w:tcW w:w="1975" w:type="dxa"/>
            <w:vAlign w:val="center"/>
          </w:tcPr>
          <w:p w14:paraId="5C274754" w14:textId="2A079106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Stefani C</w:t>
            </w:r>
            <w:r w:rsidR="00BE1067">
              <w:rPr>
                <w:sz w:val="36"/>
                <w:szCs w:val="36"/>
              </w:rPr>
              <w:t>.</w:t>
            </w:r>
          </w:p>
        </w:tc>
        <w:tc>
          <w:tcPr>
            <w:tcW w:w="1047" w:type="dxa"/>
            <w:vAlign w:val="center"/>
          </w:tcPr>
          <w:p w14:paraId="69E845EB" w14:textId="1B91673E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0ECF3180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3DAAA8E8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571EA8F7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4E450005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81E960F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586F99E9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C705F07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0DFA7227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BF9F724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1F8B0A07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340C823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736D95" w14:paraId="25192BB9" w14:textId="77777777" w:rsidTr="00736D95">
        <w:trPr>
          <w:jc w:val="center"/>
        </w:trPr>
        <w:tc>
          <w:tcPr>
            <w:tcW w:w="1975" w:type="dxa"/>
            <w:vAlign w:val="center"/>
          </w:tcPr>
          <w:p w14:paraId="59B6E1CB" w14:textId="44B9CCB8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Philis</w:t>
            </w:r>
          </w:p>
        </w:tc>
        <w:tc>
          <w:tcPr>
            <w:tcW w:w="1047" w:type="dxa"/>
            <w:vAlign w:val="center"/>
          </w:tcPr>
          <w:p w14:paraId="58011385" w14:textId="34326721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3C56A8F0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639BCDEF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6B38465A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68EFE68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66C92C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1E48ABA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64EEC038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36512346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61C302BA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114C92A8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1A2FEE3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5F60AB" w14:paraId="01FBB4DB" w14:textId="77777777" w:rsidTr="00736D95">
        <w:trPr>
          <w:jc w:val="center"/>
        </w:trPr>
        <w:tc>
          <w:tcPr>
            <w:tcW w:w="1975" w:type="dxa"/>
            <w:vAlign w:val="center"/>
          </w:tcPr>
          <w:p w14:paraId="7FFA8A07" w14:textId="529B107C" w:rsidR="005F60AB" w:rsidRDefault="00D1540C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Maria G.</w:t>
            </w:r>
          </w:p>
        </w:tc>
        <w:tc>
          <w:tcPr>
            <w:tcW w:w="1047" w:type="dxa"/>
            <w:vAlign w:val="center"/>
          </w:tcPr>
          <w:p w14:paraId="498E24B4" w14:textId="0CAB19E9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6D22F876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71A2B65C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0A3ACC0E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0CB2E678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640319B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27BBE100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6DB380BC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1A5E8DEE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3877B103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62CE99DA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2AF13144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5F60AB" w14:paraId="52129467" w14:textId="77777777" w:rsidTr="00736D95">
        <w:trPr>
          <w:jc w:val="center"/>
        </w:trPr>
        <w:tc>
          <w:tcPr>
            <w:tcW w:w="1975" w:type="dxa"/>
            <w:vAlign w:val="center"/>
          </w:tcPr>
          <w:p w14:paraId="05ED5B11" w14:textId="2ED7BB3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7" w:type="dxa"/>
            <w:vAlign w:val="center"/>
          </w:tcPr>
          <w:p w14:paraId="7DCB5325" w14:textId="1B0DA69C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7C41A694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7DA06A95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0E25C8D9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5A96E3E7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69B20229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6D09D8A7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2DC95EE1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214999E8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1FA22DA7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2BBE2760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38F96132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5F60AB" w14:paraId="36862471" w14:textId="77777777" w:rsidTr="00736D95">
        <w:trPr>
          <w:jc w:val="center"/>
        </w:trPr>
        <w:tc>
          <w:tcPr>
            <w:tcW w:w="1975" w:type="dxa"/>
            <w:vAlign w:val="center"/>
          </w:tcPr>
          <w:p w14:paraId="53AC927A" w14:textId="2535F450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7" w:type="dxa"/>
            <w:vAlign w:val="center"/>
          </w:tcPr>
          <w:p w14:paraId="1E7C4051" w14:textId="75BD738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1FBC2FC8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1181C2A8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3A1566F2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621B296E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71140CB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7BEF91CC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30B92816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4A4399E6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1E73F874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620F4332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7E91B2D2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5F60AB" w14:paraId="2A51B75B" w14:textId="77777777" w:rsidTr="00736D95">
        <w:trPr>
          <w:jc w:val="center"/>
        </w:trPr>
        <w:tc>
          <w:tcPr>
            <w:tcW w:w="1975" w:type="dxa"/>
            <w:vAlign w:val="center"/>
          </w:tcPr>
          <w:p w14:paraId="195FEA8E" w14:textId="21D456CA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7" w:type="dxa"/>
            <w:vAlign w:val="center"/>
          </w:tcPr>
          <w:p w14:paraId="0FB610EC" w14:textId="0005FF7A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56B3DE36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4D60AB76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109EB2A6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3338498C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116A3F07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3400A7BE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182FE058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7FBE4BE8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2730F79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5325691A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D3DE39C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5F60AB" w14:paraId="37D5AFCB" w14:textId="77777777" w:rsidTr="00736D95">
        <w:trPr>
          <w:jc w:val="center"/>
        </w:trPr>
        <w:tc>
          <w:tcPr>
            <w:tcW w:w="1975" w:type="dxa"/>
            <w:vAlign w:val="center"/>
          </w:tcPr>
          <w:p w14:paraId="5CF2C9B7" w14:textId="6A1252E1" w:rsidR="00BE1067" w:rsidRDefault="00BE1067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7" w:type="dxa"/>
            <w:vAlign w:val="center"/>
          </w:tcPr>
          <w:p w14:paraId="69315402" w14:textId="0126A17F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2470CB76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163A3594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52261BB9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1B026173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5613911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3DD7152C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7F540435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5532738B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0B8772F1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66513A0D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52CEEE5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5F60AB" w14:paraId="5D9E6DC4" w14:textId="77777777" w:rsidTr="00736D95">
        <w:trPr>
          <w:jc w:val="center"/>
        </w:trPr>
        <w:tc>
          <w:tcPr>
            <w:tcW w:w="1975" w:type="dxa"/>
            <w:vAlign w:val="center"/>
          </w:tcPr>
          <w:p w14:paraId="0CCAF1BC" w14:textId="758DB272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7" w:type="dxa"/>
            <w:vAlign w:val="center"/>
          </w:tcPr>
          <w:p w14:paraId="60A882F4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3BB4AA51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1CF6AE42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3E87E2BB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7E120815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14CCF9E7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169BD887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73CE8310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5486FCB7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999D4B7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7D826152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0DDC75C3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5F60AB" w14:paraId="5BDF47D1" w14:textId="77777777" w:rsidTr="00736D95">
        <w:trPr>
          <w:jc w:val="center"/>
        </w:trPr>
        <w:tc>
          <w:tcPr>
            <w:tcW w:w="1975" w:type="dxa"/>
            <w:vAlign w:val="center"/>
          </w:tcPr>
          <w:p w14:paraId="3E881181" w14:textId="5803B12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7" w:type="dxa"/>
            <w:vAlign w:val="center"/>
          </w:tcPr>
          <w:p w14:paraId="05146572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7A84893F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499236FD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0954608E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0508D67F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3F196E60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4DAC211B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F7EE68B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225F4541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3BF09186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170BA364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3487E169" w14:textId="77777777" w:rsidR="005F60AB" w:rsidRDefault="005F60AB" w:rsidP="005F60AB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736D95" w14:paraId="389A6BB7" w14:textId="77777777" w:rsidTr="00736D95">
        <w:trPr>
          <w:jc w:val="center"/>
        </w:trPr>
        <w:tc>
          <w:tcPr>
            <w:tcW w:w="1975" w:type="dxa"/>
            <w:vAlign w:val="center"/>
          </w:tcPr>
          <w:p w14:paraId="0A5425A2" w14:textId="4F076423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7" w:type="dxa"/>
            <w:vAlign w:val="center"/>
          </w:tcPr>
          <w:p w14:paraId="593476A4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4CB853A9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566E4B51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604C42DB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68ADC2FE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6D1E78A4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45071AC6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3C9AE6B0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1D90AFBA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52B2387A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1A2D8C38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60690966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  <w:tr w:rsidR="00736D95" w14:paraId="6F18BCD6" w14:textId="77777777" w:rsidTr="00736D95">
        <w:trPr>
          <w:jc w:val="center"/>
        </w:trPr>
        <w:tc>
          <w:tcPr>
            <w:tcW w:w="1975" w:type="dxa"/>
            <w:vAlign w:val="center"/>
          </w:tcPr>
          <w:p w14:paraId="649FFDEA" w14:textId="6999783E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7" w:type="dxa"/>
            <w:vAlign w:val="center"/>
          </w:tcPr>
          <w:p w14:paraId="68DCF291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7" w:type="dxa"/>
            <w:vAlign w:val="center"/>
          </w:tcPr>
          <w:p w14:paraId="7F52887A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4" w:type="dxa"/>
            <w:vAlign w:val="center"/>
          </w:tcPr>
          <w:p w14:paraId="1C4AAE6D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79" w:type="dxa"/>
            <w:vAlign w:val="center"/>
          </w:tcPr>
          <w:p w14:paraId="78125A0B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5" w:type="dxa"/>
            <w:vAlign w:val="center"/>
          </w:tcPr>
          <w:p w14:paraId="73155F04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15EB0295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73CED7C8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613902B3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63296E5B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477B9763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46" w:type="dxa"/>
            <w:vAlign w:val="center"/>
          </w:tcPr>
          <w:p w14:paraId="6B6B943E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  <w:tc>
          <w:tcPr>
            <w:tcW w:w="1080" w:type="dxa"/>
            <w:vAlign w:val="center"/>
          </w:tcPr>
          <w:p w14:paraId="19230237" w14:textId="77777777" w:rsidR="00736D95" w:rsidRDefault="00736D95" w:rsidP="00736D95">
            <w:pPr>
              <w:tabs>
                <w:tab w:val="left" w:pos="6300"/>
                <w:tab w:val="left" w:pos="12960"/>
              </w:tabs>
              <w:rPr>
                <w:sz w:val="36"/>
                <w:szCs w:val="36"/>
              </w:rPr>
            </w:pPr>
          </w:p>
        </w:tc>
      </w:tr>
    </w:tbl>
    <w:p w14:paraId="4A20E495" w14:textId="77777777" w:rsidR="00736D95" w:rsidRPr="00736D95" w:rsidRDefault="00736D95" w:rsidP="00990338">
      <w:pPr>
        <w:tabs>
          <w:tab w:val="left" w:pos="6300"/>
          <w:tab w:val="left" w:pos="12960"/>
        </w:tabs>
        <w:rPr>
          <w:sz w:val="36"/>
          <w:szCs w:val="36"/>
        </w:rPr>
      </w:pPr>
    </w:p>
    <w:sectPr w:rsidR="00736D95" w:rsidRPr="00736D95" w:rsidSect="00990338">
      <w:type w:val="continuous"/>
      <w:pgSz w:w="15840" w:h="12240" w:orient="landscape" w:code="1"/>
      <w:pgMar w:top="450" w:right="720" w:bottom="360" w:left="576" w:header="0" w:footer="0" w:gutter="0"/>
      <w:paperSrc w:first="276" w:other="276"/>
      <w:cols w:space="720"/>
      <w:docGrid w:linePitch="2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F98C6" w14:textId="77777777" w:rsidR="00EF14A4" w:rsidRDefault="00EF14A4">
      <w:r>
        <w:separator/>
      </w:r>
    </w:p>
  </w:endnote>
  <w:endnote w:type="continuationSeparator" w:id="0">
    <w:p w14:paraId="077CFE01" w14:textId="77777777" w:rsidR="00EF14A4" w:rsidRDefault="00EF1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0B102" w14:textId="77777777" w:rsidR="00EF14A4" w:rsidRDefault="00EF14A4">
      <w:r>
        <w:separator/>
      </w:r>
    </w:p>
  </w:footnote>
  <w:footnote w:type="continuationSeparator" w:id="0">
    <w:p w14:paraId="7C63AE72" w14:textId="77777777" w:rsidR="00EF14A4" w:rsidRDefault="00EF14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2A"/>
    <w:rsid w:val="00052E2A"/>
    <w:rsid w:val="0009105A"/>
    <w:rsid w:val="000F52B1"/>
    <w:rsid w:val="00144C92"/>
    <w:rsid w:val="00151C0A"/>
    <w:rsid w:val="00185E02"/>
    <w:rsid w:val="001A1847"/>
    <w:rsid w:val="001A279C"/>
    <w:rsid w:val="001C53ED"/>
    <w:rsid w:val="001D756D"/>
    <w:rsid w:val="002262BF"/>
    <w:rsid w:val="0023305C"/>
    <w:rsid w:val="00255583"/>
    <w:rsid w:val="00282074"/>
    <w:rsid w:val="002908A6"/>
    <w:rsid w:val="00351D04"/>
    <w:rsid w:val="003D27F5"/>
    <w:rsid w:val="003F34E5"/>
    <w:rsid w:val="00434BDA"/>
    <w:rsid w:val="00482F77"/>
    <w:rsid w:val="00483AD2"/>
    <w:rsid w:val="004910E9"/>
    <w:rsid w:val="004A1E65"/>
    <w:rsid w:val="00563975"/>
    <w:rsid w:val="005B65B4"/>
    <w:rsid w:val="005F60AB"/>
    <w:rsid w:val="0064309B"/>
    <w:rsid w:val="006667EC"/>
    <w:rsid w:val="0067036F"/>
    <w:rsid w:val="007355FA"/>
    <w:rsid w:val="00736D95"/>
    <w:rsid w:val="007378F0"/>
    <w:rsid w:val="007820BC"/>
    <w:rsid w:val="008F2754"/>
    <w:rsid w:val="00964DA7"/>
    <w:rsid w:val="0097509E"/>
    <w:rsid w:val="00990338"/>
    <w:rsid w:val="009A1EE7"/>
    <w:rsid w:val="009C1E10"/>
    <w:rsid w:val="00A77B0E"/>
    <w:rsid w:val="00A846EA"/>
    <w:rsid w:val="00AA7ABA"/>
    <w:rsid w:val="00AB72FB"/>
    <w:rsid w:val="00B27007"/>
    <w:rsid w:val="00B3531A"/>
    <w:rsid w:val="00B92B81"/>
    <w:rsid w:val="00BB2EC0"/>
    <w:rsid w:val="00BE1067"/>
    <w:rsid w:val="00C01787"/>
    <w:rsid w:val="00CB7381"/>
    <w:rsid w:val="00CF065F"/>
    <w:rsid w:val="00D06644"/>
    <w:rsid w:val="00D1540C"/>
    <w:rsid w:val="00D63BEC"/>
    <w:rsid w:val="00D6549F"/>
    <w:rsid w:val="00DC24F8"/>
    <w:rsid w:val="00DE0306"/>
    <w:rsid w:val="00DE6BAE"/>
    <w:rsid w:val="00E22532"/>
    <w:rsid w:val="00E31906"/>
    <w:rsid w:val="00EC1CBC"/>
    <w:rsid w:val="00EC5DC3"/>
    <w:rsid w:val="00EF14A4"/>
    <w:rsid w:val="00F17E04"/>
    <w:rsid w:val="00F439D4"/>
    <w:rsid w:val="00F52773"/>
    <w:rsid w:val="00F55F70"/>
    <w:rsid w:val="00F80EB9"/>
    <w:rsid w:val="00FA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0C612"/>
  <w15:docId w15:val="{1A260004-6152-4C35-B476-7EE67E5B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1787"/>
    <w:pPr>
      <w:spacing w:line="264" w:lineRule="auto"/>
    </w:pPr>
    <w:rPr>
      <w:rFonts w:asciiTheme="minorHAnsi" w:hAnsiTheme="minorHAnsi" w:cs="Arial"/>
      <w:color w:val="262626" w:themeColor="text1" w:themeTint="D9"/>
      <w:sz w:val="17"/>
    </w:rPr>
  </w:style>
  <w:style w:type="paragraph" w:styleId="Heading1">
    <w:name w:val="heading 1"/>
    <w:basedOn w:val="Normal"/>
    <w:next w:val="Normal"/>
    <w:qFormat/>
    <w:rsid w:val="00C01787"/>
    <w:pPr>
      <w:ind w:left="2160"/>
      <w:outlineLvl w:val="0"/>
    </w:pPr>
    <w:rPr>
      <w:rFonts w:asciiTheme="majorHAnsi" w:hAnsiTheme="majorHAnsi"/>
      <w:b/>
      <w:sz w:val="18"/>
    </w:rPr>
  </w:style>
  <w:style w:type="paragraph" w:styleId="Heading2">
    <w:name w:val="heading 2"/>
    <w:basedOn w:val="Heading1"/>
    <w:next w:val="Normal"/>
    <w:qFormat/>
    <w:rsid w:val="00C01787"/>
    <w:pPr>
      <w:outlineLvl w:val="1"/>
    </w:pPr>
    <w:rPr>
      <w:b w:val="0"/>
    </w:rPr>
  </w:style>
  <w:style w:type="paragraph" w:styleId="Heading3">
    <w:name w:val="heading 3"/>
    <w:basedOn w:val="Heading2"/>
    <w:next w:val="Normal"/>
    <w:semiHidden/>
    <w:unhideWhenUsed/>
    <w:qFormat/>
    <w:rsid w:val="00151C0A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unhideWhenUsed/>
    <w:rsid w:val="00482F77"/>
    <w:rPr>
      <w:rFonts w:ascii="Tahoma" w:hAnsi="Tahoma" w:cs="Tahoma"/>
      <w:sz w:val="16"/>
      <w:szCs w:val="16"/>
    </w:rPr>
  </w:style>
  <w:style w:type="paragraph" w:customStyle="1" w:styleId="Sender">
    <w:name w:val="Sender"/>
    <w:basedOn w:val="Normal"/>
    <w:unhideWhenUsed/>
    <w:qFormat/>
    <w:rsid w:val="00C01787"/>
    <w:pPr>
      <w:spacing w:before="300" w:after="400"/>
      <w:ind w:left="288"/>
      <w:contextualSpacing/>
    </w:pPr>
  </w:style>
  <w:style w:type="character" w:styleId="PlaceholderText">
    <w:name w:val="Placeholder Text"/>
    <w:basedOn w:val="DefaultParagraphFont"/>
    <w:uiPriority w:val="99"/>
    <w:semiHidden/>
    <w:rsid w:val="00C01787"/>
    <w:rPr>
      <w:color w:val="808080"/>
    </w:rPr>
  </w:style>
  <w:style w:type="table" w:styleId="PlainTable2">
    <w:name w:val="Plain Table 2"/>
    <w:basedOn w:val="TableNormal"/>
    <w:uiPriority w:val="42"/>
    <w:rsid w:val="006667EC"/>
    <w:tblPr>
      <w:tblStyleRowBandSize w:val="1"/>
      <w:tblStyleColBandSize w:val="1"/>
      <w:tblCellMar>
        <w:left w:w="14" w:type="dxa"/>
        <w:right w:w="14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rsid w:val="00666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le\AppData\Roaming\Microsoft\Templates\Shipping%20labels%20(Simple%20Lines%20design,%2010%20per%20pag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2035-01-01T08:00:00+00:00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736637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 xsi:nil="true"/>
    <Markets xmlns="4873beb7-5857-4685-be1f-d57550cc96cc"/>
    <OriginAsset xmlns="4873beb7-5857-4685-be1f-d57550cc96cc" xsi:nil="true"/>
    <AssetStart xmlns="4873beb7-5857-4685-be1f-d57550cc96cc">2011-12-29T00:25:00+00:00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1405582</Value>
      <Value>1531175</Value>
    </PublishStatusLookup>
    <APAuthor xmlns="4873beb7-5857-4685-be1f-d57550cc96cc">
      <UserInfo>
        <DisplayName>REDMOND\v-gehous</DisplayName>
        <AccountId>2365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 xsi:nil="true"/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>2007 Template UpLeveling Do Not HandOff</UALocComments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2007 Default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TP102808140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OfficeOnlineVNext,OfficeOnline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14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  <LocMarketGroupTiers2 xmlns="4873beb7-5857-4685-be1f-d57550cc96cc">,t:Tier 1,t:Tier 2,t:Tier 3,</LocMarketGroupTiers2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130CDFE2-3FE1-4601-88E7-DB2C98F330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42E7B3-7716-46F2-95BF-AC40FBFB9125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6D7DF54F-8ABB-42F0-8B51-7461FB4399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Shipping labels (Simple Lines design, 10 per page)</Template>
  <TotalTime>88</TotalTime>
  <Pages>1</Pages>
  <Words>77</Words>
  <Characters>386</Characters>
  <Application>Microsoft Office Word</Application>
  <DocSecurity>0</DocSecurity>
  <Lines>386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Shipping labels (Simple Lines design, works with Avery 5163)</vt:lpstr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Shipping labels (Simple Lines design, works with Avery 5163)</dc:title>
  <dc:subject/>
  <dc:creator>Richard Le</dc:creator>
  <cp:keywords/>
  <dc:description/>
  <cp:lastModifiedBy>Richard Le</cp:lastModifiedBy>
  <cp:revision>13</cp:revision>
  <cp:lastPrinted>2026-01-17T13:15:00Z</cp:lastPrinted>
  <dcterms:created xsi:type="dcterms:W3CDTF">2024-06-12T13:16:00Z</dcterms:created>
  <dcterms:modified xsi:type="dcterms:W3CDTF">2026-01-17T13:15:00Z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TC011465931033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